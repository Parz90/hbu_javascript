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37448" w14:textId="6E8C50E4" w:rsidR="00383872" w:rsidRDefault="0069084F" w:rsidP="00383872">
      <w:pPr>
        <w:pStyle w:val="Titel"/>
      </w:pPr>
      <w:r>
        <w:t>Übungen</w:t>
      </w:r>
    </w:p>
    <w:p w14:paraId="71737449" w14:textId="39276DFC" w:rsidR="00383872" w:rsidRDefault="0069084F" w:rsidP="000919D4">
      <w:pPr>
        <w:pStyle w:val="Untertitel"/>
        <w:spacing w:line="700" w:lineRule="exact"/>
      </w:pPr>
      <w:r>
        <w:t>JavaScript</w:t>
      </w:r>
    </w:p>
    <w:p w14:paraId="7173744C" w14:textId="345AE174" w:rsidR="00383872" w:rsidRDefault="00231C7D" w:rsidP="00383872">
      <w:pPr>
        <w:pStyle w:val="Erweiterung"/>
      </w:pPr>
      <w:r>
        <w:t>Übungen Abend 6</w:t>
      </w:r>
    </w:p>
    <w:p w14:paraId="7173744D" w14:textId="5780BDAC" w:rsidR="00E233F5" w:rsidRPr="0069084F" w:rsidRDefault="0069084F" w:rsidP="00E233F5">
      <w:pPr>
        <w:pStyle w:val="Zwischentitel"/>
        <w:ind w:firstLine="1701"/>
        <w:rPr>
          <w:lang w:val="de-CH"/>
        </w:rPr>
      </w:pPr>
      <w:r>
        <w:rPr>
          <w:lang w:val="de-CH"/>
        </w:rPr>
        <w:t>2015 © Raphael Ritter</w:t>
      </w:r>
    </w:p>
    <w:p w14:paraId="7173744E" w14:textId="77777777" w:rsidR="00E233F5" w:rsidRPr="00E233F5" w:rsidRDefault="00E233F5" w:rsidP="00E233F5"/>
    <w:p w14:paraId="7173744F" w14:textId="77777777" w:rsidR="0019384E" w:rsidRDefault="0019384E" w:rsidP="00E233F5">
      <w:pPr>
        <w:sectPr w:rsidR="0019384E" w:rsidSect="0019384E">
          <w:headerReference w:type="default" r:id="rId8"/>
          <w:footerReference w:type="default" r:id="rId9"/>
          <w:pgSz w:w="11906" w:h="16838" w:code="9"/>
          <w:pgMar w:top="510" w:right="1134" w:bottom="567" w:left="1134" w:header="709" w:footer="454" w:gutter="0"/>
          <w:cols w:space="708"/>
          <w:docGrid w:linePitch="360"/>
        </w:sectPr>
      </w:pPr>
    </w:p>
    <w:p w14:paraId="5A953D4F" w14:textId="7134DF74" w:rsidR="003D545C" w:rsidRDefault="00C934A5">
      <w:pPr>
        <w:pStyle w:val="Verzeichnis1"/>
        <w:rPr>
          <w:rFonts w:asciiTheme="minorHAnsi" w:eastAsiaTheme="minorEastAsia" w:hAnsiTheme="minorHAnsi"/>
          <w:noProof/>
          <w:sz w:val="22"/>
          <w:lang w:val="de-CH" w:eastAsia="de-CH"/>
        </w:rPr>
      </w:pPr>
      <w:r>
        <w:lastRenderedPageBreak/>
        <w:fldChar w:fldCharType="begin"/>
      </w:r>
      <w:r>
        <w:instrText xml:space="preserve"> TOC \h \z \t "Überschrift 1;1;Überschrift 2;2" </w:instrText>
      </w:r>
      <w:r>
        <w:fldChar w:fldCharType="separate"/>
      </w:r>
      <w:hyperlink w:anchor="_Toc469778761" w:history="1">
        <w:r w:rsidR="003D545C" w:rsidRPr="00AD3F04">
          <w:rPr>
            <w:rStyle w:val="Hyperlink"/>
            <w:noProof/>
          </w:rPr>
          <w:t>Übungen</w:t>
        </w:r>
        <w:r w:rsidR="003D545C">
          <w:rPr>
            <w:noProof/>
            <w:webHidden/>
          </w:rPr>
          <w:tab/>
        </w:r>
        <w:r w:rsidR="003D545C">
          <w:rPr>
            <w:noProof/>
            <w:webHidden/>
          </w:rPr>
          <w:fldChar w:fldCharType="begin"/>
        </w:r>
        <w:r w:rsidR="003D545C">
          <w:rPr>
            <w:noProof/>
            <w:webHidden/>
          </w:rPr>
          <w:instrText xml:space="preserve"> PAGEREF _Toc469778761 \h </w:instrText>
        </w:r>
        <w:r w:rsidR="003D545C">
          <w:rPr>
            <w:noProof/>
            <w:webHidden/>
          </w:rPr>
        </w:r>
        <w:r w:rsidR="003D545C">
          <w:rPr>
            <w:noProof/>
            <w:webHidden/>
          </w:rPr>
          <w:fldChar w:fldCharType="separate"/>
        </w:r>
        <w:r w:rsidR="003D545C">
          <w:rPr>
            <w:noProof/>
            <w:webHidden/>
          </w:rPr>
          <w:t>3</w:t>
        </w:r>
        <w:r w:rsidR="003D545C">
          <w:rPr>
            <w:noProof/>
            <w:webHidden/>
          </w:rPr>
          <w:fldChar w:fldCharType="end"/>
        </w:r>
      </w:hyperlink>
    </w:p>
    <w:p w14:paraId="2A5DDC76" w14:textId="18D82427" w:rsidR="003D545C" w:rsidRDefault="003D545C">
      <w:pPr>
        <w:pStyle w:val="Verzeichnis2"/>
        <w:rPr>
          <w:rFonts w:asciiTheme="minorHAnsi" w:eastAsiaTheme="minorEastAsia" w:hAnsiTheme="minorHAnsi"/>
          <w:noProof/>
          <w:sz w:val="22"/>
          <w:lang w:val="de-CH" w:eastAsia="de-CH"/>
        </w:rPr>
      </w:pPr>
      <w:hyperlink w:anchor="_Toc469778762" w:history="1">
        <w:r w:rsidRPr="00AD3F04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val="de-CH" w:eastAsia="de-CH"/>
          </w:rPr>
          <w:tab/>
        </w:r>
        <w:r w:rsidRPr="00AD3F04">
          <w:rPr>
            <w:rStyle w:val="Hyperlink"/>
            <w:noProof/>
          </w:rPr>
          <w:t>CSP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_Toc469778762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DF6FC2" w14:textId="6F0D7A0F" w:rsidR="003D545C" w:rsidRDefault="003D545C">
      <w:pPr>
        <w:pStyle w:val="Verzeichnis2"/>
        <w:rPr>
          <w:rFonts w:asciiTheme="minorHAnsi" w:eastAsiaTheme="minorEastAsia" w:hAnsiTheme="minorHAnsi"/>
          <w:noProof/>
          <w:sz w:val="22"/>
          <w:lang w:val="de-CH" w:eastAsia="de-CH"/>
        </w:rPr>
      </w:pPr>
      <w:hyperlink w:anchor="_Toc469778763" w:history="1">
        <w:r w:rsidRPr="00AD3F04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lang w:val="de-CH" w:eastAsia="de-CH"/>
          </w:rPr>
          <w:tab/>
        </w:r>
        <w:r w:rsidRPr="00AD3F04">
          <w:rPr>
            <w:rStyle w:val="Hyperlink"/>
            <w:noProof/>
          </w:rPr>
          <w:t>XSS / CSP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_Toc469778763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737480" w14:textId="341D1401" w:rsidR="00AE09E0" w:rsidRDefault="00C934A5">
      <w:pPr>
        <w:spacing w:after="100" w:line="240" w:lineRule="auto"/>
        <w:jc w:val="left"/>
      </w:pPr>
      <w:r>
        <w:rPr>
          <w:rFonts w:ascii="Arial Black" w:hAnsi="Arial Black"/>
        </w:rPr>
        <w:fldChar w:fldCharType="end"/>
      </w:r>
    </w:p>
    <w:p w14:paraId="71737481" w14:textId="77777777" w:rsidR="00AE09E0" w:rsidRDefault="00AE09E0">
      <w:pPr>
        <w:spacing w:after="100" w:line="240" w:lineRule="auto"/>
        <w:jc w:val="left"/>
        <w:sectPr w:rsidR="00AE09E0" w:rsidSect="0019384E">
          <w:headerReference w:type="default" r:id="rId10"/>
          <w:pgSz w:w="11906" w:h="16838" w:code="9"/>
          <w:pgMar w:top="510" w:right="1134" w:bottom="567" w:left="1134" w:header="709" w:footer="454" w:gutter="0"/>
          <w:cols w:space="708"/>
          <w:docGrid w:linePitch="360"/>
        </w:sectPr>
      </w:pPr>
    </w:p>
    <w:p w14:paraId="7D7F8584" w14:textId="77777777" w:rsidR="00DD0EB1" w:rsidRDefault="00DD0EB1" w:rsidP="00DD0EB1">
      <w:pPr>
        <w:pStyle w:val="berschrift1"/>
        <w:numPr>
          <w:ilvl w:val="0"/>
          <w:numId w:val="0"/>
        </w:numPr>
        <w:ind w:left="737" w:hanging="737"/>
      </w:pPr>
      <w:bookmarkStart w:id="0" w:name="_Toc469778761"/>
      <w:r>
        <w:lastRenderedPageBreak/>
        <w:t>Übungen</w:t>
      </w:r>
      <w:bookmarkStart w:id="1" w:name="_GoBack"/>
      <w:bookmarkEnd w:id="0"/>
      <w:bookmarkEnd w:id="1"/>
    </w:p>
    <w:p w14:paraId="7AD5BBA1" w14:textId="6C3FF474" w:rsidR="00971AF7" w:rsidRDefault="002A23B8" w:rsidP="00971AF7">
      <w:pPr>
        <w:pStyle w:val="berschrift2"/>
      </w:pPr>
      <w:bookmarkStart w:id="2" w:name="_Toc469778762"/>
      <w:r>
        <w:t>CSP</w:t>
      </w:r>
      <w:bookmarkEnd w:id="2"/>
    </w:p>
    <w:p w14:paraId="291DDFFD" w14:textId="7E26F915" w:rsidR="00971AF7" w:rsidRDefault="002A23B8" w:rsidP="002A23B8">
      <w:pPr>
        <w:rPr>
          <w:lang w:val="de-CH"/>
        </w:rPr>
      </w:pPr>
      <w:r w:rsidRPr="002A23B8">
        <w:rPr>
          <w:lang w:val="de-CH"/>
        </w:rPr>
        <w:t xml:space="preserve">Definieren Sie die Content Security Policy damit das Logo der </w:t>
      </w:r>
      <w:r>
        <w:rPr>
          <w:lang w:val="de-CH"/>
        </w:rPr>
        <w:t>HBU sowie die aktuelle Uhrzeit angezeigt</w:t>
      </w:r>
      <w:r w:rsidR="00EC4DD9">
        <w:rPr>
          <w:lang w:val="de-CH"/>
        </w:rPr>
        <w:t xml:space="preserve"> werden. Der </w:t>
      </w:r>
      <w:r w:rsidR="00F7268B">
        <w:rPr>
          <w:lang w:val="de-CH"/>
        </w:rPr>
        <w:t>Samichlaus</w:t>
      </w:r>
      <w:r w:rsidR="0068022A">
        <w:rPr>
          <w:lang w:val="de-CH"/>
        </w:rPr>
        <w:t xml:space="preserve"> und der Name </w:t>
      </w:r>
      <w:r w:rsidR="00EC4DD9">
        <w:rPr>
          <w:lang w:val="de-CH"/>
        </w:rPr>
        <w:t>sollen nicht angezeigt werden:</w:t>
      </w:r>
    </w:p>
    <w:p w14:paraId="3A75B73F" w14:textId="6FF2D39B" w:rsidR="00EC4DD9" w:rsidRDefault="00EC4DD9" w:rsidP="002A23B8">
      <w:pPr>
        <w:rPr>
          <w:lang w:val="de-CH"/>
        </w:rPr>
      </w:pPr>
    </w:p>
    <w:p w14:paraId="682B3481" w14:textId="77777777" w:rsidR="00EC4DD9" w:rsidRDefault="00EC4DD9" w:rsidP="002A23B8">
      <w:pPr>
        <w:rPr>
          <w:lang w:val="de-CH"/>
        </w:rPr>
      </w:pPr>
    </w:p>
    <w:p w14:paraId="51ACE110" w14:textId="73F222C9" w:rsidR="00EC4DD9" w:rsidRDefault="00EC4DD9" w:rsidP="002A23B8">
      <w:pPr>
        <w:rPr>
          <w:lang w:val="de-CH"/>
        </w:rPr>
      </w:pPr>
      <w:r w:rsidRPr="00EC4DD9">
        <w:rPr>
          <w:noProof/>
          <w:lang w:val="de-CH" w:eastAsia="de-CH"/>
        </w:rPr>
        <w:drawing>
          <wp:inline distT="0" distB="0" distL="0" distR="0" wp14:anchorId="1AA5A981" wp14:editId="799BB473">
            <wp:extent cx="3429000" cy="17589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311" b="33890"/>
                    <a:stretch/>
                  </pic:blipFill>
                  <pic:spPr bwMode="auto">
                    <a:xfrm>
                      <a:off x="0" y="0"/>
                      <a:ext cx="3429177" cy="175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D7181" w14:textId="7D8B566B" w:rsidR="003D545C" w:rsidRDefault="003D545C" w:rsidP="002A23B8">
      <w:pPr>
        <w:rPr>
          <w:lang w:val="de-CH"/>
        </w:rPr>
      </w:pPr>
      <w:r>
        <w:rPr>
          <w:lang w:val="de-CH"/>
        </w:rPr>
        <w:t>Verwenden Sie dafür den HTML Meta Tag:</w:t>
      </w:r>
    </w:p>
    <w:p w14:paraId="29CC8F7B" w14:textId="2011561C" w:rsidR="003D545C" w:rsidRPr="003D545C" w:rsidRDefault="003D545C" w:rsidP="003D545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Times New Roman" w:hAnsi="Courier New" w:cs="Courier New"/>
          <w:color w:val="37474F"/>
          <w:sz w:val="21"/>
          <w:szCs w:val="21"/>
          <w:lang w:val="en-US" w:eastAsia="de-CH"/>
        </w:rPr>
      </w:pPr>
      <w:r w:rsidRPr="003D545C">
        <w:rPr>
          <w:rFonts w:ascii="Courier New" w:eastAsia="Times New Roman" w:hAnsi="Courier New" w:cs="Courier New"/>
          <w:color w:val="3B78E7"/>
          <w:sz w:val="21"/>
          <w:szCs w:val="21"/>
          <w:lang w:val="en-US" w:eastAsia="de-CH"/>
        </w:rPr>
        <w:t>&lt;meta</w:t>
      </w:r>
      <w:r w:rsidRPr="003D545C">
        <w:rPr>
          <w:rFonts w:ascii="Courier New" w:eastAsia="Times New Roman" w:hAnsi="Courier New" w:cs="Courier New"/>
          <w:color w:val="37474F"/>
          <w:sz w:val="21"/>
          <w:szCs w:val="21"/>
          <w:lang w:val="en-US" w:eastAsia="de-CH"/>
        </w:rPr>
        <w:t xml:space="preserve"> </w:t>
      </w:r>
      <w:r w:rsidRPr="003D545C">
        <w:rPr>
          <w:rFonts w:ascii="Courier New" w:eastAsia="Times New Roman" w:hAnsi="Courier New" w:cs="Courier New"/>
          <w:color w:val="9C27B0"/>
          <w:sz w:val="21"/>
          <w:szCs w:val="21"/>
          <w:lang w:val="en-US" w:eastAsia="de-CH"/>
        </w:rPr>
        <w:t>http-equiv</w:t>
      </w:r>
      <w:r w:rsidRPr="003D545C">
        <w:rPr>
          <w:rFonts w:ascii="Courier New" w:eastAsia="Times New Roman" w:hAnsi="Courier New" w:cs="Courier New"/>
          <w:color w:val="37474F"/>
          <w:sz w:val="21"/>
          <w:szCs w:val="21"/>
          <w:lang w:val="en-US" w:eastAsia="de-CH"/>
        </w:rPr>
        <w:t>=</w:t>
      </w:r>
      <w:r w:rsidRPr="003D545C">
        <w:rPr>
          <w:rFonts w:ascii="Courier New" w:eastAsia="Times New Roman" w:hAnsi="Courier New" w:cs="Courier New"/>
          <w:color w:val="0D904F"/>
          <w:sz w:val="21"/>
          <w:szCs w:val="21"/>
          <w:lang w:val="en-US" w:eastAsia="de-CH"/>
        </w:rPr>
        <w:t>"Content-Security-Policy"</w:t>
      </w:r>
      <w:r w:rsidRPr="003D545C">
        <w:rPr>
          <w:rFonts w:ascii="Courier New" w:eastAsia="Times New Roman" w:hAnsi="Courier New" w:cs="Courier New"/>
          <w:color w:val="37474F"/>
          <w:sz w:val="21"/>
          <w:szCs w:val="21"/>
          <w:lang w:val="en-US" w:eastAsia="de-CH"/>
        </w:rPr>
        <w:t xml:space="preserve"> </w:t>
      </w:r>
      <w:r w:rsidRPr="003D545C">
        <w:rPr>
          <w:rFonts w:ascii="Courier New" w:eastAsia="Times New Roman" w:hAnsi="Courier New" w:cs="Courier New"/>
          <w:color w:val="9C27B0"/>
          <w:sz w:val="21"/>
          <w:szCs w:val="21"/>
          <w:lang w:val="en-US" w:eastAsia="de-CH"/>
        </w:rPr>
        <w:t>content</w:t>
      </w:r>
      <w:r w:rsidRPr="003D545C">
        <w:rPr>
          <w:rFonts w:ascii="Courier New" w:eastAsia="Times New Roman" w:hAnsi="Courier New" w:cs="Courier New"/>
          <w:color w:val="37474F"/>
          <w:sz w:val="21"/>
          <w:szCs w:val="21"/>
          <w:lang w:val="en-US" w:eastAsia="de-CH"/>
        </w:rPr>
        <w:t>=</w:t>
      </w:r>
      <w:r w:rsidRPr="003D545C">
        <w:rPr>
          <w:rFonts w:ascii="Courier New" w:eastAsia="Times New Roman" w:hAnsi="Courier New" w:cs="Courier New"/>
          <w:color w:val="0D904F"/>
          <w:sz w:val="21"/>
          <w:szCs w:val="21"/>
          <w:lang w:val="en-US" w:eastAsia="de-CH"/>
        </w:rPr>
        <w:t>""</w:t>
      </w:r>
      <w:r w:rsidRPr="003D545C">
        <w:rPr>
          <w:rFonts w:ascii="Courier New" w:eastAsia="Times New Roman" w:hAnsi="Courier New" w:cs="Courier New"/>
          <w:color w:val="3B78E7"/>
          <w:sz w:val="21"/>
          <w:szCs w:val="21"/>
          <w:lang w:val="en-US" w:eastAsia="de-CH"/>
        </w:rPr>
        <w:t>&gt;</w:t>
      </w:r>
    </w:p>
    <w:p w14:paraId="2A049928" w14:textId="77777777" w:rsidR="003D545C" w:rsidRPr="003D545C" w:rsidRDefault="003D545C" w:rsidP="002A23B8">
      <w:pPr>
        <w:rPr>
          <w:lang w:val="en-US"/>
        </w:rPr>
      </w:pPr>
    </w:p>
    <w:p w14:paraId="578C17E3" w14:textId="72965738" w:rsidR="00D22622" w:rsidRDefault="00D22622" w:rsidP="00D22622">
      <w:pPr>
        <w:pStyle w:val="berschrift2"/>
      </w:pPr>
      <w:bookmarkStart w:id="3" w:name="_Toc469778763"/>
      <w:r>
        <w:t>XSS / CSP</w:t>
      </w:r>
      <w:bookmarkEnd w:id="3"/>
    </w:p>
    <w:p w14:paraId="0C9CFBE1" w14:textId="06EF0AFE" w:rsidR="00D22622" w:rsidRDefault="00D22622" w:rsidP="00D22622">
      <w:r>
        <w:t xml:space="preserve">Verhindern Sie die XSS Attacke mittels </w:t>
      </w:r>
      <w:r w:rsidR="003D1750" w:rsidRPr="003D1750">
        <w:t>Encoding</w:t>
      </w:r>
      <w:r>
        <w:t>.</w:t>
      </w:r>
    </w:p>
    <w:p w14:paraId="5ACF20A5" w14:textId="02FC249D" w:rsidR="003D1750" w:rsidRPr="00D22622" w:rsidRDefault="003D1750" w:rsidP="003D1750">
      <w:r>
        <w:t>Verhindern Sie die XSS Attacke mittels CSP.</w:t>
      </w:r>
    </w:p>
    <w:p w14:paraId="1B85612E" w14:textId="77777777" w:rsidR="003D1750" w:rsidRPr="00D22622" w:rsidRDefault="003D1750" w:rsidP="00D22622"/>
    <w:p w14:paraId="219E2DDD" w14:textId="3632E739" w:rsidR="00EC4DD9" w:rsidRDefault="00EC4DD9" w:rsidP="002A23B8">
      <w:pPr>
        <w:rPr>
          <w:lang w:val="de-CH"/>
        </w:rPr>
      </w:pPr>
    </w:p>
    <w:p w14:paraId="59DD473A" w14:textId="77777777" w:rsidR="00EC4DD9" w:rsidRPr="002A23B8" w:rsidRDefault="00EC4DD9" w:rsidP="002A23B8">
      <w:pPr>
        <w:rPr>
          <w:lang w:val="de-CH"/>
        </w:rPr>
      </w:pPr>
    </w:p>
    <w:p w14:paraId="166FC2D8" w14:textId="77777777" w:rsidR="006D1638" w:rsidRPr="002A23B8" w:rsidRDefault="006D1638" w:rsidP="00D55D56">
      <w:pPr>
        <w:rPr>
          <w:lang w:val="de-CH"/>
        </w:rPr>
      </w:pPr>
    </w:p>
    <w:sectPr w:rsidR="006D1638" w:rsidRPr="002A23B8" w:rsidSect="00DD0EB1">
      <w:headerReference w:type="first" r:id="rId12"/>
      <w:footerReference w:type="first" r:id="rId13"/>
      <w:pgSz w:w="11906" w:h="16838" w:code="9"/>
      <w:pgMar w:top="510" w:right="1134" w:bottom="567" w:left="113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0FC9FA" w14:textId="77777777" w:rsidR="003776ED" w:rsidRDefault="003776ED" w:rsidP="00383872">
      <w:pPr>
        <w:spacing w:line="240" w:lineRule="auto"/>
      </w:pPr>
      <w:r>
        <w:separator/>
      </w:r>
    </w:p>
  </w:endnote>
  <w:endnote w:type="continuationSeparator" w:id="0">
    <w:p w14:paraId="621ABF7C" w14:textId="77777777" w:rsidR="003776ED" w:rsidRDefault="003776ED" w:rsidP="003838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37BEB" w14:textId="43E7448C" w:rsidR="00C934A5" w:rsidRPr="004466C0" w:rsidRDefault="00C934A5">
    <w:pPr>
      <w:pStyle w:val="Fuzeile"/>
      <w:rPr>
        <w:lang w:val="de-CH"/>
      </w:rPr>
    </w:pPr>
    <w:r>
      <w:fldChar w:fldCharType="begin"/>
    </w:r>
    <w:r>
      <w:instrText xml:space="preserve"> PAGE  \* Arabic  \* MERGEFORMAT </w:instrText>
    </w:r>
    <w:r>
      <w:fldChar w:fldCharType="separate"/>
    </w:r>
    <w:r w:rsidR="003D545C" w:rsidRPr="003D545C">
      <w:rPr>
        <w:noProof/>
        <w:lang w:val="de-CH"/>
      </w:rPr>
      <w:t>3</w:t>
    </w:r>
    <w:r>
      <w:rPr>
        <w:noProof/>
        <w:lang w:val="de-CH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37C0B" w14:textId="77777777" w:rsidR="00C934A5" w:rsidRDefault="00C934A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4DEB3" w14:textId="77777777" w:rsidR="003776ED" w:rsidRDefault="003776ED" w:rsidP="00383872">
      <w:pPr>
        <w:spacing w:line="240" w:lineRule="auto"/>
      </w:pPr>
      <w:r>
        <w:separator/>
      </w:r>
    </w:p>
  </w:footnote>
  <w:footnote w:type="continuationSeparator" w:id="0">
    <w:p w14:paraId="0BCE0BE4" w14:textId="77777777" w:rsidR="003776ED" w:rsidRDefault="003776ED" w:rsidP="003838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37BEA" w14:textId="77777777" w:rsidR="00C934A5" w:rsidRDefault="00C934A5">
    <w:pPr>
      <w:pStyle w:val="Kopfzeile"/>
    </w:pPr>
    <w:r>
      <w:rPr>
        <w:noProof/>
        <w:lang w:val="de-CH" w:eastAsia="de-CH"/>
      </w:rPr>
      <w:drawing>
        <wp:anchor distT="0" distB="0" distL="114300" distR="114300" simplePos="0" relativeHeight="251667456" behindDoc="0" locked="0" layoutInCell="1" allowOverlap="1" wp14:anchorId="71737C0C" wp14:editId="71737C0D">
          <wp:simplePos x="0" y="0"/>
          <wp:positionH relativeFrom="column">
            <wp:posOffset>1043305</wp:posOffset>
          </wp:positionH>
          <wp:positionV relativeFrom="paragraph">
            <wp:posOffset>76835</wp:posOffset>
          </wp:positionV>
          <wp:extent cx="3342640" cy="795020"/>
          <wp:effectExtent l="0" t="0" r="0" b="5080"/>
          <wp:wrapNone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FSU_Wirtschaft und Technik.em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854"/>
                  <a:stretch/>
                </pic:blipFill>
                <pic:spPr bwMode="auto">
                  <a:xfrm>
                    <a:off x="0" y="0"/>
                    <a:ext cx="3342640" cy="7950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de-CH" w:eastAsia="de-CH"/>
      </w:rPr>
      <w:drawing>
        <wp:anchor distT="0" distB="0" distL="114300" distR="114300" simplePos="0" relativeHeight="251669504" behindDoc="0" locked="0" layoutInCell="1" allowOverlap="1" wp14:anchorId="71737C0E" wp14:editId="71737C0F">
          <wp:simplePos x="0" y="0"/>
          <wp:positionH relativeFrom="page">
            <wp:posOffset>177800</wp:posOffset>
          </wp:positionH>
          <wp:positionV relativeFrom="paragraph">
            <wp:posOffset>4559935</wp:posOffset>
          </wp:positionV>
          <wp:extent cx="7178040" cy="5778500"/>
          <wp:effectExtent l="25400" t="0" r="10160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FSU_Vorderseite_gross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178040" cy="5778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de-CH" w:eastAsia="de-CH"/>
      </w:rPr>
      <w:drawing>
        <wp:anchor distT="0" distB="0" distL="114300" distR="114300" simplePos="0" relativeHeight="251668480" behindDoc="0" locked="0" layoutInCell="1" allowOverlap="1" wp14:anchorId="71737C10" wp14:editId="71737C11">
          <wp:simplePos x="0" y="0"/>
          <wp:positionH relativeFrom="column">
            <wp:posOffset>193675</wp:posOffset>
          </wp:positionH>
          <wp:positionV relativeFrom="paragraph">
            <wp:posOffset>921385</wp:posOffset>
          </wp:positionV>
          <wp:extent cx="2545200" cy="868680"/>
          <wp:effectExtent l="0" t="0" r="7620" b="762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FSU_Log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5200" cy="868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37BEC" w14:textId="77777777" w:rsidR="00C934A5" w:rsidRPr="00026080" w:rsidRDefault="00C934A5" w:rsidP="00AE09E0">
    <w:pPr>
      <w:pStyle w:val="HeadSchwarz"/>
    </w:pPr>
    <w:r>
      <w:t>Höhere Berufsbildung Uster</w:t>
    </w:r>
  </w:p>
  <w:p w14:paraId="71737BED" w14:textId="77777777" w:rsidR="00C934A5" w:rsidRPr="0019384E" w:rsidRDefault="00C934A5" w:rsidP="00AE09E0">
    <w:pPr>
      <w:pStyle w:val="HeadBlau"/>
    </w:pPr>
    <w:r>
      <w:t>Inhaltsverzeichnis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37C0A" w14:textId="77777777" w:rsidR="00C934A5" w:rsidRDefault="00C934A5">
    <w:pPr>
      <w:pStyle w:val="Kopfzeile"/>
    </w:pPr>
    <w:r>
      <w:rPr>
        <w:noProof/>
        <w:lang w:val="de-CH" w:eastAsia="de-CH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1737C12" wp14:editId="71737C13">
              <wp:simplePos x="0" y="0"/>
              <wp:positionH relativeFrom="column">
                <wp:posOffset>-285750</wp:posOffset>
              </wp:positionH>
              <wp:positionV relativeFrom="paragraph">
                <wp:posOffset>509905</wp:posOffset>
              </wp:positionV>
              <wp:extent cx="5065395" cy="3596640"/>
              <wp:effectExtent l="0" t="0" r="0" b="10160"/>
              <wp:wrapNone/>
              <wp:docPr id="7" name="Gruppieren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065395" cy="3596640"/>
                        <a:chOff x="0" y="0"/>
                        <a:chExt cx="5064760" cy="3594984"/>
                      </a:xfrm>
                    </wpg:grpSpPr>
                    <wps:wsp>
                      <wps:cNvPr id="3" name="Textfeld 3"/>
                      <wps:cNvSpPr txBox="1"/>
                      <wps:spPr>
                        <a:xfrm>
                          <a:off x="0" y="0"/>
                          <a:ext cx="2095500" cy="17890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37C16" w14:textId="77777777" w:rsidR="00C934A5" w:rsidRDefault="00C934A5" w:rsidP="00383872">
                            <w:pPr>
                              <w:spacing w:line="230" w:lineRule="exact"/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  <w:t>Höhere Berufsbildung Uster</w:t>
                            </w:r>
                          </w:p>
                          <w:p w14:paraId="71737C17" w14:textId="77777777" w:rsidR="00C934A5" w:rsidRDefault="00C934A5" w:rsidP="00383872">
                            <w:pPr>
                              <w:spacing w:line="230" w:lineRule="exact"/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  <w:t>Berufsschulstrasse 1</w:t>
                            </w:r>
                          </w:p>
                          <w:p w14:paraId="71737C18" w14:textId="77777777" w:rsidR="00C934A5" w:rsidRDefault="00C934A5" w:rsidP="00383872">
                            <w:pPr>
                              <w:spacing w:line="230" w:lineRule="exact"/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  <w:t>8610 Uster</w:t>
                            </w:r>
                          </w:p>
                          <w:p w14:paraId="71737C19" w14:textId="77777777" w:rsidR="00C934A5" w:rsidRDefault="00C934A5" w:rsidP="00383872">
                            <w:pPr>
                              <w:spacing w:line="230" w:lineRule="exact"/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  <w:t>Telefon +41 44 943 64 22</w:t>
                            </w:r>
                          </w:p>
                          <w:p w14:paraId="71737C1A" w14:textId="77777777" w:rsidR="00C934A5" w:rsidRDefault="00C934A5" w:rsidP="00383872">
                            <w:pPr>
                              <w:spacing w:line="230" w:lineRule="exact"/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  <w:t>info@hbu.ch</w:t>
                            </w:r>
                          </w:p>
                          <w:p w14:paraId="71737C1B" w14:textId="77777777" w:rsidR="00C934A5" w:rsidRDefault="00C934A5" w:rsidP="00383872">
                            <w:pPr>
                              <w:spacing w:line="230" w:lineRule="exact"/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18"/>
                                <w:szCs w:val="18"/>
                                <w:lang w:val="de-CH"/>
                              </w:rPr>
                              <w:t>www.hbu.ch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Textfeld 5"/>
                      <wps:cNvSpPr txBox="1"/>
                      <wps:spPr>
                        <a:xfrm>
                          <a:off x="0" y="1196340"/>
                          <a:ext cx="5064760" cy="23986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37C1C" w14:textId="77777777" w:rsidR="00C934A5" w:rsidRDefault="00C934A5" w:rsidP="00383872">
                            <w:pPr>
                              <w:spacing w:line="305" w:lineRule="exact"/>
                              <w:jc w:val="left"/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</w:pPr>
                            <w:r w:rsidRPr="003A28C3"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  <w:t xml:space="preserve">Ein </w:t>
                            </w:r>
                            <w:r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  <w:t>Angebot</w:t>
                            </w:r>
                            <w:r w:rsidRPr="003A28C3"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  <w:t xml:space="preserve"> der </w:t>
                            </w:r>
                            <w:r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  <w:t>Berufsfachschule Uster</w:t>
                            </w:r>
                            <w:r w:rsidRPr="003A28C3"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  <w:t xml:space="preserve">und  </w:t>
                            </w:r>
                          </w:p>
                          <w:p w14:paraId="71737C1D" w14:textId="77777777" w:rsidR="00C934A5" w:rsidRPr="003A28C3" w:rsidRDefault="00C934A5" w:rsidP="00383872">
                            <w:pPr>
                              <w:spacing w:line="305" w:lineRule="exact"/>
                              <w:jc w:val="left"/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24"/>
                                <w:szCs w:val="24"/>
                                <w:lang w:val="de-CH"/>
                              </w:rPr>
                              <w:t>der Höheren Fachschule 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1737C12" id="Gruppieren 7" o:spid="_x0000_s1026" style="position:absolute;left:0;text-align:left;margin-left:-22.5pt;margin-top:40.15pt;width:398.85pt;height:283.2pt;z-index:251665408;mso-width-relative:margin;mso-height-relative:margin" coordsize="50647,35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7" type="#_x0000_t202" style="position:absolute;width:20955;height:17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" fillcolor="white [3212]" stroked="f" strokeweight=".5pt">
                <v:textbox>
                  <w:txbxContent>
                    <w:p w14:paraId="71737C16" w14:textId="77777777" w:rsidR="00C934A5" w:rsidRDefault="00C934A5" w:rsidP="00383872">
                      <w:pPr>
                        <w:spacing w:line="230" w:lineRule="exact"/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</w:pPr>
                      <w:r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  <w:t>Höhere Berufsbildung Uster</w:t>
                      </w:r>
                    </w:p>
                    <w:p w14:paraId="71737C17" w14:textId="77777777" w:rsidR="00C934A5" w:rsidRDefault="00C934A5" w:rsidP="00383872">
                      <w:pPr>
                        <w:spacing w:line="230" w:lineRule="exact"/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</w:pPr>
                      <w:r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  <w:t>Berufsschulstrasse 1</w:t>
                      </w:r>
                    </w:p>
                    <w:p w14:paraId="71737C18" w14:textId="77777777" w:rsidR="00C934A5" w:rsidRDefault="00C934A5" w:rsidP="00383872">
                      <w:pPr>
                        <w:spacing w:line="230" w:lineRule="exact"/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</w:pPr>
                      <w:r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  <w:t>8610 Uster</w:t>
                      </w:r>
                    </w:p>
                    <w:p w14:paraId="71737C19" w14:textId="77777777" w:rsidR="00C934A5" w:rsidRDefault="00C934A5" w:rsidP="00383872">
                      <w:pPr>
                        <w:spacing w:line="230" w:lineRule="exact"/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</w:pPr>
                      <w:r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  <w:t>Telefon +41 44 943 64 22</w:t>
                      </w:r>
                    </w:p>
                    <w:p w14:paraId="71737C1A" w14:textId="77777777" w:rsidR="00C934A5" w:rsidRDefault="00C934A5" w:rsidP="00383872">
                      <w:pPr>
                        <w:spacing w:line="230" w:lineRule="exact"/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</w:pPr>
                      <w:r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  <w:t>info@hbu.ch</w:t>
                      </w:r>
                    </w:p>
                    <w:p w14:paraId="71737C1B" w14:textId="77777777" w:rsidR="00C934A5" w:rsidRDefault="00C934A5" w:rsidP="00383872">
                      <w:pPr>
                        <w:spacing w:line="230" w:lineRule="exact"/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</w:pPr>
                      <w:r>
                        <w:rPr>
                          <w:rFonts w:ascii="Arial Black" w:hAnsi="Arial Black"/>
                          <w:sz w:val="18"/>
                          <w:szCs w:val="18"/>
                          <w:lang w:val="de-CH"/>
                        </w:rPr>
                        <w:t>www.hbu.ch</w:t>
                      </w:r>
                    </w:p>
                  </w:txbxContent>
                </v:textbox>
              </v:shape>
              <v:shape id="Textfeld 5" o:spid="_x0000_s1028" type="#_x0000_t202" style="position:absolute;top:11963;width:50647;height:23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" fillcolor="white [3212]" stroked="f" strokeweight=".5pt">
                <v:textbox>
                  <w:txbxContent>
                    <w:p w14:paraId="71737C1C" w14:textId="77777777" w:rsidR="00C934A5" w:rsidRDefault="00C934A5" w:rsidP="00383872">
                      <w:pPr>
                        <w:spacing w:line="305" w:lineRule="exact"/>
                        <w:jc w:val="left"/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</w:pPr>
                      <w:r w:rsidRPr="003A28C3"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  <w:t xml:space="preserve">Ein </w:t>
                      </w:r>
                      <w:r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  <w:t>Angebot</w:t>
                      </w:r>
                      <w:r w:rsidRPr="003A28C3"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  <w:t xml:space="preserve"> der </w:t>
                      </w:r>
                      <w:r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  <w:t>Berufsfachschule Uster</w:t>
                      </w:r>
                      <w:r w:rsidRPr="003A28C3"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  <w:t xml:space="preserve">und  </w:t>
                      </w:r>
                    </w:p>
                    <w:p w14:paraId="71737C1D" w14:textId="77777777" w:rsidR="00C934A5" w:rsidRPr="003A28C3" w:rsidRDefault="00C934A5" w:rsidP="00383872">
                      <w:pPr>
                        <w:spacing w:line="305" w:lineRule="exact"/>
                        <w:jc w:val="left"/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</w:pPr>
                      <w:r>
                        <w:rPr>
                          <w:rFonts w:ascii="Arial Black" w:hAnsi="Arial Black"/>
                          <w:sz w:val="24"/>
                          <w:szCs w:val="24"/>
                          <w:lang w:val="de-CH"/>
                        </w:rPr>
                        <w:t>der Höheren Fachschule Uster</w:t>
                      </w:r>
                    </w:p>
                  </w:txbxContent>
                </v:textbox>
              </v:shape>
              <w10:anchorlock/>
            </v:group>
          </w:pict>
        </mc:Fallback>
      </mc:AlternateContent>
    </w:r>
    <w:r>
      <w:rPr>
        <w:noProof/>
        <w:lang w:val="de-CH" w:eastAsia="de-CH"/>
      </w:rPr>
      <w:drawing>
        <wp:anchor distT="0" distB="0" distL="114300" distR="114300" simplePos="0" relativeHeight="251660288" behindDoc="0" locked="0" layoutInCell="1" allowOverlap="1" wp14:anchorId="71737C14" wp14:editId="71737C15">
          <wp:simplePos x="0" y="0"/>
          <wp:positionH relativeFrom="margin">
            <wp:posOffset>-180340</wp:posOffset>
          </wp:positionH>
          <wp:positionV relativeFrom="margin">
            <wp:posOffset>-36195</wp:posOffset>
          </wp:positionV>
          <wp:extent cx="6840360" cy="9975240"/>
          <wp:effectExtent l="0" t="0" r="0" b="6985"/>
          <wp:wrapNone/>
          <wp:docPr id="8" name="Grafik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FSU_Rückseite_gros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0360" cy="9975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5D011B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5046FD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735284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B4A7426"/>
    <w:multiLevelType w:val="hybridMultilevel"/>
    <w:tmpl w:val="6F4E95DC"/>
    <w:lvl w:ilvl="0" w:tplc="D54A39F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30523B"/>
    <w:multiLevelType w:val="multilevel"/>
    <w:tmpl w:val="D1564F30"/>
    <w:lvl w:ilvl="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5" w15:restartNumberingAfterBreak="0">
    <w:nsid w:val="2E0F3716"/>
    <w:multiLevelType w:val="hybridMultilevel"/>
    <w:tmpl w:val="20D62C7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D352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CE01B8C"/>
    <w:multiLevelType w:val="multilevel"/>
    <w:tmpl w:val="1C80C69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4172AB"/>
    <w:multiLevelType w:val="hybridMultilevel"/>
    <w:tmpl w:val="C6DEAB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1D50C0"/>
    <w:multiLevelType w:val="multilevel"/>
    <w:tmpl w:val="C38C7766"/>
    <w:styleLink w:val="ListeKapitelnummern"/>
    <w:lvl w:ilvl="0">
      <w:start w:val="1"/>
      <w:numFmt w:val="decimal"/>
      <w:pStyle w:val="berschrift1"/>
      <w:lvlText w:val="%1."/>
      <w:lvlJc w:val="left"/>
      <w:pPr>
        <w:ind w:left="737" w:hanging="737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bullet"/>
      <w:pStyle w:val="Aufzhlungszeichen"/>
      <w:lvlText w:val=""/>
      <w:lvlJc w:val="left"/>
      <w:pPr>
        <w:ind w:left="425" w:hanging="425"/>
      </w:pPr>
      <w:rPr>
        <w:rFonts w:ascii="Wingdings" w:hAnsi="Wingdings" w:hint="default"/>
        <w:color w:val="FF0000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StandardmitlfdNummer"/>
      <w:lvlText w:val="%6."/>
      <w:lvlJc w:val="left"/>
      <w:pPr>
        <w:ind w:left="425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A2616D"/>
    <w:multiLevelType w:val="hybridMultilevel"/>
    <w:tmpl w:val="AEDEF470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B0824"/>
    <w:multiLevelType w:val="hybridMultilevel"/>
    <w:tmpl w:val="514AF456"/>
    <w:lvl w:ilvl="0" w:tplc="D54A39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528CE"/>
    <w:multiLevelType w:val="hybridMultilevel"/>
    <w:tmpl w:val="568CCD28"/>
    <w:lvl w:ilvl="0" w:tplc="32C876EC">
      <w:start w:val="1"/>
      <w:numFmt w:val="bullet"/>
      <w:pStyle w:val="EigeneListe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F95DFB"/>
    <w:multiLevelType w:val="hybridMultilevel"/>
    <w:tmpl w:val="5B7038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A2EF5"/>
    <w:multiLevelType w:val="hybridMultilevel"/>
    <w:tmpl w:val="3FC02AE6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724A0"/>
    <w:multiLevelType w:val="hybridMultilevel"/>
    <w:tmpl w:val="A98E3F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7A3FE7"/>
    <w:multiLevelType w:val="hybridMultilevel"/>
    <w:tmpl w:val="F618AAF4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9"/>
  </w:num>
  <w:num w:numId="5">
    <w:abstractNumId w:val="9"/>
  </w:num>
  <w:num w:numId="6">
    <w:abstractNumId w:val="2"/>
  </w:num>
  <w:num w:numId="7">
    <w:abstractNumId w:val="5"/>
  </w:num>
  <w:num w:numId="8">
    <w:abstractNumId w:val="11"/>
  </w:num>
  <w:num w:numId="9">
    <w:abstractNumId w:val="3"/>
  </w:num>
  <w:num w:numId="10">
    <w:abstractNumId w:val="12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4"/>
  </w:num>
  <w:num w:numId="16">
    <w:abstractNumId w:val="4"/>
  </w:num>
  <w:num w:numId="17">
    <w:abstractNumId w:val="7"/>
  </w:num>
  <w:num w:numId="18">
    <w:abstractNumId w:val="8"/>
  </w:num>
  <w:num w:numId="19">
    <w:abstractNumId w:val="15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B7E"/>
    <w:rsid w:val="00010CF9"/>
    <w:rsid w:val="00091057"/>
    <w:rsid w:val="000919D4"/>
    <w:rsid w:val="00096273"/>
    <w:rsid w:val="000B1005"/>
    <w:rsid w:val="0019384E"/>
    <w:rsid w:val="001E3C65"/>
    <w:rsid w:val="00204950"/>
    <w:rsid w:val="00214B64"/>
    <w:rsid w:val="00231C7D"/>
    <w:rsid w:val="002359F3"/>
    <w:rsid w:val="00271725"/>
    <w:rsid w:val="002A23B8"/>
    <w:rsid w:val="002B6270"/>
    <w:rsid w:val="003776ED"/>
    <w:rsid w:val="00383872"/>
    <w:rsid w:val="00387E25"/>
    <w:rsid w:val="003D1750"/>
    <w:rsid w:val="003D545C"/>
    <w:rsid w:val="00537050"/>
    <w:rsid w:val="005D5D5F"/>
    <w:rsid w:val="0068022A"/>
    <w:rsid w:val="0069084F"/>
    <w:rsid w:val="006D1638"/>
    <w:rsid w:val="00790B55"/>
    <w:rsid w:val="0080511B"/>
    <w:rsid w:val="00835DB4"/>
    <w:rsid w:val="00842EF7"/>
    <w:rsid w:val="00855DE0"/>
    <w:rsid w:val="00952C81"/>
    <w:rsid w:val="00966938"/>
    <w:rsid w:val="00970100"/>
    <w:rsid w:val="00971AF7"/>
    <w:rsid w:val="009A7974"/>
    <w:rsid w:val="009C1878"/>
    <w:rsid w:val="009D7F1D"/>
    <w:rsid w:val="009F7A07"/>
    <w:rsid w:val="00A001DB"/>
    <w:rsid w:val="00A5461F"/>
    <w:rsid w:val="00AE09E0"/>
    <w:rsid w:val="00B200B9"/>
    <w:rsid w:val="00B3456A"/>
    <w:rsid w:val="00C476BF"/>
    <w:rsid w:val="00C65AFD"/>
    <w:rsid w:val="00C934A5"/>
    <w:rsid w:val="00D10578"/>
    <w:rsid w:val="00D22622"/>
    <w:rsid w:val="00D55D56"/>
    <w:rsid w:val="00D617AB"/>
    <w:rsid w:val="00DD0EB1"/>
    <w:rsid w:val="00DE2084"/>
    <w:rsid w:val="00E202B0"/>
    <w:rsid w:val="00E233F5"/>
    <w:rsid w:val="00E25B7E"/>
    <w:rsid w:val="00E26776"/>
    <w:rsid w:val="00E61EB9"/>
    <w:rsid w:val="00E6704B"/>
    <w:rsid w:val="00EC4DD9"/>
    <w:rsid w:val="00F726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71737448"/>
  <w15:docId w15:val="{92D58EF2-FB80-4E24-AF08-E4EA1231D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0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sid w:val="00026080"/>
    <w:pPr>
      <w:spacing w:after="0" w:line="280" w:lineRule="atLeast"/>
      <w:jc w:val="both"/>
    </w:pPr>
    <w:rPr>
      <w:rFonts w:ascii="Arial" w:hAnsi="Arial"/>
      <w:sz w:val="19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B11E3"/>
    <w:pPr>
      <w:keepNext/>
      <w:keepLines/>
      <w:numPr>
        <w:numId w:val="4"/>
      </w:numPr>
      <w:spacing w:line="240" w:lineRule="auto"/>
      <w:outlineLvl w:val="0"/>
    </w:pPr>
    <w:rPr>
      <w:rFonts w:ascii="Arial Black" w:eastAsiaTheme="majorEastAsia" w:hAnsi="Arial Black" w:cstheme="majorBidi"/>
      <w:b/>
      <w:bCs/>
      <w:color w:val="00608C" w:themeColor="accent6"/>
      <w:sz w:val="4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A50AC"/>
    <w:pPr>
      <w:keepNext/>
      <w:keepLines/>
      <w:numPr>
        <w:ilvl w:val="1"/>
        <w:numId w:val="4"/>
      </w:numPr>
      <w:outlineLvl w:val="1"/>
    </w:pPr>
    <w:rPr>
      <w:rFonts w:ascii="Arial Black" w:eastAsiaTheme="majorEastAsia" w:hAnsi="Arial Black" w:cstheme="majorBidi"/>
      <w:bCs/>
      <w:color w:val="000000" w:themeColor="text1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DA50AC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A5DE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D17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07BA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Umschlagadresse">
    <w:name w:val="envelope address"/>
    <w:basedOn w:val="Standard"/>
    <w:uiPriority w:val="99"/>
    <w:semiHidden/>
    <w:unhideWhenUsed/>
    <w:rsid w:val="00243086"/>
    <w:pPr>
      <w:framePr w:w="4320" w:h="2160" w:hRule="exact" w:hSpace="141" w:wrap="auto" w:hAnchor="page" w:xAlign="center" w:yAlign="bottom"/>
      <w:ind w:left="1"/>
    </w:pPr>
    <w:rPr>
      <w:rFonts w:ascii="Arial Rounded MT Bold" w:eastAsiaTheme="majorEastAsia" w:hAnsi="Arial Rounded MT Bold" w:cstheme="majorBidi"/>
      <w:sz w:val="24"/>
      <w:szCs w:val="24"/>
    </w:rPr>
  </w:style>
  <w:style w:type="paragraph" w:customStyle="1" w:styleId="EinstiegAufzhlung">
    <w:name w:val="Einstieg Aufzählung"/>
    <w:basedOn w:val="Standard"/>
    <w:rsid w:val="00870643"/>
    <w:pPr>
      <w:ind w:left="709" w:hanging="709"/>
    </w:pPr>
    <w:rPr>
      <w:rFonts w:eastAsia="Times New Roman" w:cs="Times New Roman"/>
      <w:sz w:val="20"/>
      <w:szCs w:val="20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B11E3"/>
    <w:rPr>
      <w:rFonts w:ascii="Arial Black" w:eastAsiaTheme="majorEastAsia" w:hAnsi="Arial Black" w:cstheme="majorBidi"/>
      <w:b/>
      <w:bCs/>
      <w:color w:val="00608C" w:themeColor="accent6"/>
      <w:sz w:val="4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55658"/>
    <w:rPr>
      <w:rFonts w:ascii="Arial Black" w:eastAsiaTheme="majorEastAsia" w:hAnsi="Arial Black" w:cstheme="majorBidi"/>
      <w:bCs/>
      <w:color w:val="000000" w:themeColor="text1"/>
      <w:sz w:val="19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A5B3E"/>
    <w:rPr>
      <w:rFonts w:asciiTheme="majorHAnsi" w:eastAsiaTheme="majorEastAsia" w:hAnsiTheme="majorHAnsi" w:cstheme="majorBidi"/>
      <w:b/>
      <w:bCs/>
      <w:color w:val="00A5DE" w:themeColor="accent1"/>
    </w:rPr>
  </w:style>
  <w:style w:type="numbering" w:customStyle="1" w:styleId="ListeKapitelnummern">
    <w:name w:val="_Liste_Kapitelnummern"/>
    <w:uiPriority w:val="99"/>
    <w:rsid w:val="00DA50AC"/>
    <w:pPr>
      <w:numPr>
        <w:numId w:val="4"/>
      </w:numPr>
    </w:pPr>
  </w:style>
  <w:style w:type="paragraph" w:styleId="Aufzhlungszeichen">
    <w:name w:val="List Bullet"/>
    <w:basedOn w:val="Standard"/>
    <w:uiPriority w:val="99"/>
    <w:rsid w:val="00DA50AC"/>
    <w:pPr>
      <w:numPr>
        <w:ilvl w:val="3"/>
        <w:numId w:val="4"/>
      </w:numPr>
      <w:contextualSpacing/>
    </w:pPr>
  </w:style>
  <w:style w:type="paragraph" w:customStyle="1" w:styleId="StandardmitlfdNummer">
    <w:name w:val="Standard_mit_lfd_Nummer"/>
    <w:basedOn w:val="Standard"/>
    <w:link w:val="StandardmitlfdNummerZchn"/>
    <w:rsid w:val="00DA50AC"/>
    <w:pPr>
      <w:numPr>
        <w:ilvl w:val="5"/>
        <w:numId w:val="4"/>
      </w:numPr>
    </w:pPr>
  </w:style>
  <w:style w:type="character" w:customStyle="1" w:styleId="StandardmitlfdNummerZchn">
    <w:name w:val="Standard_mit_lfd_Nummer Zchn"/>
    <w:basedOn w:val="Absatz-Standardschriftart"/>
    <w:link w:val="StandardmitlfdNummer"/>
    <w:rsid w:val="004A5B3E"/>
  </w:style>
  <w:style w:type="paragraph" w:customStyle="1" w:styleId="HeadSchwarz">
    <w:name w:val="Head_Schwarz"/>
    <w:basedOn w:val="Standard"/>
    <w:next w:val="HeadBlau"/>
    <w:qFormat/>
    <w:rsid w:val="00BD0540"/>
    <w:pPr>
      <w:spacing w:line="320" w:lineRule="atLeast"/>
    </w:pPr>
    <w:rPr>
      <w:rFonts w:ascii="Arial Black" w:eastAsia="Times New Roman" w:hAnsi="Arial Black"/>
      <w:sz w:val="24"/>
    </w:rPr>
  </w:style>
  <w:style w:type="paragraph" w:customStyle="1" w:styleId="HeadBlau">
    <w:name w:val="Head_Blau"/>
    <w:basedOn w:val="HeadSchwarz"/>
    <w:next w:val="Standard"/>
    <w:qFormat/>
    <w:rsid w:val="009B11E3"/>
    <w:pPr>
      <w:spacing w:after="1420"/>
    </w:pPr>
    <w:rPr>
      <w:color w:val="00608C" w:themeColor="accent6"/>
    </w:rPr>
  </w:style>
  <w:style w:type="paragraph" w:styleId="Listenabsatz">
    <w:name w:val="List Paragraph"/>
    <w:basedOn w:val="Standard"/>
    <w:uiPriority w:val="34"/>
    <w:qFormat/>
    <w:rsid w:val="00E37C9C"/>
    <w:pPr>
      <w:ind w:left="720"/>
      <w:contextualSpacing/>
    </w:pPr>
  </w:style>
  <w:style w:type="paragraph" w:customStyle="1" w:styleId="EigeneListe">
    <w:name w:val="EigeneListe"/>
    <w:basedOn w:val="Standard"/>
    <w:next w:val="Standard"/>
    <w:qFormat/>
    <w:rsid w:val="00161E13"/>
    <w:pPr>
      <w:numPr>
        <w:numId w:val="10"/>
      </w:numPr>
      <w:ind w:left="170" w:hanging="170"/>
    </w:pPr>
  </w:style>
  <w:style w:type="paragraph" w:styleId="Kopfzeile">
    <w:name w:val="header"/>
    <w:basedOn w:val="Standard"/>
    <w:link w:val="KopfzeileZchn"/>
    <w:uiPriority w:val="99"/>
    <w:unhideWhenUsed/>
    <w:rsid w:val="004466C0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466C0"/>
    <w:rPr>
      <w:rFonts w:ascii="Arial" w:hAnsi="Arial"/>
      <w:sz w:val="19"/>
    </w:rPr>
  </w:style>
  <w:style w:type="paragraph" w:styleId="Fuzeile">
    <w:name w:val="footer"/>
    <w:basedOn w:val="Standard"/>
    <w:link w:val="FuzeileZchn"/>
    <w:uiPriority w:val="99"/>
    <w:unhideWhenUsed/>
    <w:rsid w:val="004466C0"/>
    <w:pPr>
      <w:tabs>
        <w:tab w:val="center" w:pos="4536"/>
        <w:tab w:val="right" w:pos="9072"/>
      </w:tabs>
      <w:spacing w:line="240" w:lineRule="auto"/>
      <w:jc w:val="right"/>
    </w:pPr>
    <w:rPr>
      <w:rFonts w:ascii="Arial Black" w:hAnsi="Arial Black"/>
      <w:color w:val="00A5DE" w:themeColor="accent1"/>
      <w:sz w:val="24"/>
    </w:rPr>
  </w:style>
  <w:style w:type="character" w:customStyle="1" w:styleId="FuzeileZchn">
    <w:name w:val="Fußzeile Zchn"/>
    <w:basedOn w:val="Absatz-Standardschriftart"/>
    <w:link w:val="Fuzeile"/>
    <w:uiPriority w:val="99"/>
    <w:rsid w:val="004466C0"/>
    <w:rPr>
      <w:rFonts w:ascii="Arial Black" w:hAnsi="Arial Black"/>
      <w:color w:val="00A5DE" w:themeColor="accent1"/>
      <w:sz w:val="24"/>
    </w:rPr>
  </w:style>
  <w:style w:type="paragraph" w:styleId="Titel">
    <w:name w:val="Title"/>
    <w:basedOn w:val="Standard"/>
    <w:next w:val="Standard"/>
    <w:link w:val="TitelZchn"/>
    <w:uiPriority w:val="10"/>
    <w:rsid w:val="000919D4"/>
    <w:pPr>
      <w:spacing w:before="3820" w:line="240" w:lineRule="atLeast"/>
      <w:ind w:left="1644"/>
      <w:contextualSpacing/>
      <w:jc w:val="left"/>
    </w:pPr>
    <w:rPr>
      <w:rFonts w:ascii="Arial Black" w:eastAsiaTheme="majorEastAsia" w:hAnsi="Arial Black" w:cstheme="majorBidi"/>
      <w:spacing w:val="-10"/>
      <w:kern w:val="28"/>
      <w:sz w:val="120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919D4"/>
    <w:rPr>
      <w:rFonts w:ascii="Arial Black" w:eastAsiaTheme="majorEastAsia" w:hAnsi="Arial Black" w:cstheme="majorBidi"/>
      <w:spacing w:val="-10"/>
      <w:kern w:val="28"/>
      <w:sz w:val="120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rsid w:val="00843732"/>
    <w:pPr>
      <w:numPr>
        <w:ilvl w:val="1"/>
      </w:numPr>
      <w:spacing w:line="600" w:lineRule="exact"/>
      <w:ind w:left="1701" w:right="-567"/>
    </w:pPr>
    <w:rPr>
      <w:rFonts w:ascii="Arial Black" w:eastAsiaTheme="minorEastAsia" w:hAnsi="Arial Black"/>
      <w:color w:val="000000" w:themeColor="text1"/>
      <w:spacing w:val="-10"/>
      <w:sz w:val="6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43732"/>
    <w:rPr>
      <w:rFonts w:ascii="Arial Black" w:eastAsiaTheme="minorEastAsia" w:hAnsi="Arial Black"/>
      <w:color w:val="000000" w:themeColor="text1"/>
      <w:spacing w:val="-10"/>
      <w:sz w:val="60"/>
    </w:rPr>
  </w:style>
  <w:style w:type="paragraph" w:customStyle="1" w:styleId="Erweiterung">
    <w:name w:val="Erweiterung"/>
    <w:basedOn w:val="Standard"/>
    <w:rsid w:val="009B11E3"/>
    <w:pPr>
      <w:spacing w:line="480" w:lineRule="exact"/>
      <w:ind w:left="1701"/>
      <w:jc w:val="left"/>
    </w:pPr>
    <w:rPr>
      <w:rFonts w:ascii="Arial Black" w:hAnsi="Arial Black"/>
      <w:color w:val="00608C" w:themeColor="accent6"/>
      <w:sz w:val="40"/>
    </w:rPr>
  </w:style>
  <w:style w:type="paragraph" w:styleId="Verzeichnis2">
    <w:name w:val="toc 2"/>
    <w:basedOn w:val="Standard"/>
    <w:next w:val="Standard"/>
    <w:autoRedefine/>
    <w:uiPriority w:val="39"/>
    <w:unhideWhenUsed/>
    <w:rsid w:val="00C934A5"/>
    <w:pPr>
      <w:tabs>
        <w:tab w:val="left" w:pos="340"/>
        <w:tab w:val="right" w:pos="9628"/>
      </w:tabs>
      <w:spacing w:line="240" w:lineRule="auto"/>
    </w:pPr>
    <w:rPr>
      <w:sz w:val="16"/>
    </w:rPr>
  </w:style>
  <w:style w:type="paragraph" w:styleId="Verzeichnis1">
    <w:name w:val="toc 1"/>
    <w:basedOn w:val="Standard"/>
    <w:next w:val="Standard"/>
    <w:autoRedefine/>
    <w:uiPriority w:val="39"/>
    <w:unhideWhenUsed/>
    <w:rsid w:val="00C934A5"/>
    <w:pPr>
      <w:tabs>
        <w:tab w:val="left" w:pos="340"/>
        <w:tab w:val="right" w:pos="9628"/>
      </w:tabs>
      <w:spacing w:before="120" w:line="240" w:lineRule="auto"/>
    </w:pPr>
    <w:rPr>
      <w:rFonts w:ascii="Arial Black" w:hAnsi="Arial Black"/>
    </w:rPr>
  </w:style>
  <w:style w:type="character" w:styleId="Hyperlink">
    <w:name w:val="Hyperlink"/>
    <w:basedOn w:val="Absatz-Standardschriftart"/>
    <w:uiPriority w:val="99"/>
    <w:unhideWhenUsed/>
    <w:rsid w:val="00592580"/>
    <w:rPr>
      <w:color w:val="0000FF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053C5C"/>
    <w:pPr>
      <w:tabs>
        <w:tab w:val="left" w:pos="340"/>
        <w:tab w:val="right" w:pos="9628"/>
      </w:tabs>
    </w:pPr>
  </w:style>
  <w:style w:type="paragraph" w:customStyle="1" w:styleId="HeadBlau1">
    <w:name w:val="Head_Blau_1"/>
    <w:basedOn w:val="HeadBlau"/>
    <w:qFormat/>
    <w:rsid w:val="004223D3"/>
  </w:style>
  <w:style w:type="paragraph" w:customStyle="1" w:styleId="berschriftVW">
    <w:name w:val="Überschrift VW"/>
    <w:basedOn w:val="berschrift1"/>
    <w:next w:val="Standard"/>
    <w:qFormat/>
    <w:rsid w:val="009B11E3"/>
    <w:pPr>
      <w:numPr>
        <w:numId w:val="0"/>
      </w:numPr>
    </w:pPr>
  </w:style>
  <w:style w:type="paragraph" w:customStyle="1" w:styleId="Zwischentitel">
    <w:name w:val="Zwischentitel"/>
    <w:basedOn w:val="berschrift2"/>
    <w:next w:val="Standard"/>
    <w:qFormat/>
    <w:rsid w:val="00AF6408"/>
    <w:pPr>
      <w:numPr>
        <w:ilvl w:val="0"/>
        <w:numId w:val="0"/>
      </w:numPr>
    </w:pPr>
    <w:rPr>
      <w:lang w:val="fr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04950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04950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5D5D5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D1750"/>
    <w:rPr>
      <w:rFonts w:asciiTheme="majorHAnsi" w:eastAsiaTheme="majorEastAsia" w:hAnsiTheme="majorHAnsi" w:cstheme="majorBidi"/>
      <w:color w:val="007BA6" w:themeColor="accent1" w:themeShade="BF"/>
      <w:sz w:val="19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D5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de-CH"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D545C"/>
    <w:rPr>
      <w:rFonts w:ascii="Courier New" w:eastAsia="Times New Roman" w:hAnsi="Courier New" w:cs="Courier New"/>
      <w:sz w:val="20"/>
      <w:szCs w:val="20"/>
      <w:lang w:val="de-CH" w:eastAsia="de-CH"/>
    </w:rPr>
  </w:style>
  <w:style w:type="character" w:customStyle="1" w:styleId="tag">
    <w:name w:val="tag"/>
    <w:basedOn w:val="Absatz-Standardschriftart"/>
    <w:rsid w:val="003D545C"/>
  </w:style>
  <w:style w:type="character" w:customStyle="1" w:styleId="pln">
    <w:name w:val="pln"/>
    <w:basedOn w:val="Absatz-Standardschriftart"/>
    <w:rsid w:val="003D545C"/>
  </w:style>
  <w:style w:type="character" w:customStyle="1" w:styleId="atn">
    <w:name w:val="atn"/>
    <w:basedOn w:val="Absatz-Standardschriftart"/>
    <w:rsid w:val="003D545C"/>
  </w:style>
  <w:style w:type="character" w:customStyle="1" w:styleId="pun">
    <w:name w:val="pun"/>
    <w:basedOn w:val="Absatz-Standardschriftart"/>
    <w:rsid w:val="003D545C"/>
  </w:style>
  <w:style w:type="character" w:customStyle="1" w:styleId="atv">
    <w:name w:val="atv"/>
    <w:basedOn w:val="Absatz-Standardschriftart"/>
    <w:rsid w:val="003D54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7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_HFU\Dropbox%20(HFU)\300%20-%20Verwaltung\500-Vorlagen\_f&#252;r%20Dozierende\HBU_Script.dotx" TargetMode="External"/></Relationships>
</file>

<file path=word/theme/theme1.xml><?xml version="1.0" encoding="utf-8"?>
<a:theme xmlns:a="http://schemas.openxmlformats.org/drawingml/2006/main" name="Larissa-Design">
  <a:themeElements>
    <a:clrScheme name="BZU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A5DE"/>
      </a:accent1>
      <a:accent2>
        <a:srgbClr val="B0AB38"/>
      </a:accent2>
      <a:accent3>
        <a:srgbClr val="000000"/>
      </a:accent3>
      <a:accent4>
        <a:srgbClr val="FFC300"/>
      </a:accent4>
      <a:accent5>
        <a:srgbClr val="E8423B"/>
      </a:accent5>
      <a:accent6>
        <a:srgbClr val="00608C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BDA7A-406C-4258-A9D2-781BBF68F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HBU_Script.dotx</Template>
  <TotalTime>0</TotalTime>
  <Pages>3</Pages>
  <Words>99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>walter.fallegger</Manager>
  <Company>Neidhart + Schön AG, Zürich</Company>
  <LinksUpToDate>false</LinksUpToDate>
  <CharactersWithSpaces>727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Uwe Singer</dc:creator>
  <cp:keywords/>
  <dc:description/>
  <cp:lastModifiedBy>Reto Rezzonico</cp:lastModifiedBy>
  <cp:revision>34</cp:revision>
  <cp:lastPrinted>2015-07-20T07:40:00Z</cp:lastPrinted>
  <dcterms:created xsi:type="dcterms:W3CDTF">2015-10-16T13:30:00Z</dcterms:created>
  <dcterms:modified xsi:type="dcterms:W3CDTF">2016-12-17T22:08:00Z</dcterms:modified>
  <cp:category/>
</cp:coreProperties>
</file>